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D7E03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5C4C021" wp14:editId="080B83E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063F6B0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33481BEC" w14:textId="77777777" w:rsidR="00DF198B" w:rsidRDefault="00DF198B"/>
        </w:tc>
      </w:tr>
      <w:tr w:rsidR="00DF198B" w14:paraId="63DD4B43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45FBA27E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61958C9F" w14:textId="72F311CA" w:rsidR="00DF198B" w:rsidRPr="00DF198B" w:rsidRDefault="003A246D" w:rsidP="00874FE7">
            <w:pPr>
              <w:pStyle w:val="Heading1"/>
            </w:pPr>
            <w:r>
              <w:t>Project 2022/2023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4140893A" w14:textId="77777777" w:rsidR="00DF198B" w:rsidRDefault="00DF198B"/>
        </w:tc>
      </w:tr>
      <w:tr w:rsidR="00DF198B" w14:paraId="61D5220A" w14:textId="77777777" w:rsidTr="00185F4A">
        <w:trPr>
          <w:trHeight w:val="1837"/>
        </w:trPr>
        <w:tc>
          <w:tcPr>
            <w:tcW w:w="1170" w:type="dxa"/>
          </w:tcPr>
          <w:p w14:paraId="3B9D3756" w14:textId="77777777" w:rsidR="00DF198B" w:rsidRDefault="00DF198B"/>
        </w:tc>
        <w:tc>
          <w:tcPr>
            <w:tcW w:w="8460" w:type="dxa"/>
            <w:gridSpan w:val="7"/>
          </w:tcPr>
          <w:p w14:paraId="1960AA99" w14:textId="77777777" w:rsidR="00DF198B" w:rsidRDefault="00DF198B"/>
        </w:tc>
        <w:tc>
          <w:tcPr>
            <w:tcW w:w="1160" w:type="dxa"/>
          </w:tcPr>
          <w:p w14:paraId="2C7D6695" w14:textId="77777777" w:rsidR="00DF198B" w:rsidRDefault="00DF198B"/>
        </w:tc>
      </w:tr>
      <w:tr w:rsidR="00DF198B" w14:paraId="1027F67F" w14:textId="77777777" w:rsidTr="00185F4A">
        <w:trPr>
          <w:trHeight w:val="929"/>
        </w:trPr>
        <w:tc>
          <w:tcPr>
            <w:tcW w:w="2397" w:type="dxa"/>
            <w:gridSpan w:val="4"/>
          </w:tcPr>
          <w:p w14:paraId="4887D783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1E639C6D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6E74C149" w14:textId="77777777" w:rsidR="00DF198B" w:rsidRDefault="00DF198B"/>
        </w:tc>
      </w:tr>
      <w:tr w:rsidR="00DF198B" w14:paraId="56B4758C" w14:textId="77777777" w:rsidTr="00185F4A">
        <w:trPr>
          <w:trHeight w:val="1460"/>
        </w:trPr>
        <w:tc>
          <w:tcPr>
            <w:tcW w:w="2397" w:type="dxa"/>
            <w:gridSpan w:val="4"/>
          </w:tcPr>
          <w:p w14:paraId="68282C0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682E8DE4" w14:textId="44CC60A9" w:rsidR="00DF198B" w:rsidRPr="00DF198B" w:rsidRDefault="003A246D" w:rsidP="00874FE7">
            <w:pPr>
              <w:pStyle w:val="Heading2"/>
            </w:pPr>
            <w:r>
              <w:t>Data Representation and Querying</w:t>
            </w:r>
          </w:p>
        </w:tc>
        <w:tc>
          <w:tcPr>
            <w:tcW w:w="2398" w:type="dxa"/>
            <w:gridSpan w:val="4"/>
          </w:tcPr>
          <w:p w14:paraId="5D06533F" w14:textId="77777777" w:rsidR="00DF198B" w:rsidRDefault="00DF198B"/>
        </w:tc>
      </w:tr>
      <w:tr w:rsidR="00DF198B" w14:paraId="650808BD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640E57A5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15454257" w14:textId="2C35B1AE" w:rsidR="00DF198B" w:rsidRPr="00DF198B" w:rsidRDefault="003A246D" w:rsidP="00874FE7">
            <w:pPr>
              <w:pStyle w:val="Heading3"/>
            </w:pPr>
            <w:r>
              <w:t>06/01/2023</w:t>
            </w:r>
          </w:p>
          <w:p w14:paraId="1D0EBE94" w14:textId="77777777" w:rsidR="00874FE7" w:rsidRPr="00DF198B" w:rsidRDefault="00000000" w:rsidP="00874FE7">
            <w:pPr>
              <w:pStyle w:val="Heading3"/>
            </w:pPr>
            <w:sdt>
              <w:sdtPr>
                <w:id w:val="-1516760087"/>
                <w:placeholder>
                  <w:docPart w:val="85B91D2AAC6C4ACDA19FA6BC71ECC836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59B1E55E" w14:textId="3C316CC3" w:rsidR="00DF198B" w:rsidRPr="00DF198B" w:rsidRDefault="003A246D" w:rsidP="00874FE7">
            <w:pPr>
              <w:pStyle w:val="Heading3"/>
            </w:pPr>
            <w:r>
              <w:t>Veda Greer</w:t>
            </w:r>
          </w:p>
          <w:p w14:paraId="18B92A6E" w14:textId="77777777" w:rsidR="00DF198B" w:rsidRPr="00DF198B" w:rsidRDefault="00000000" w:rsidP="00874FE7">
            <w:pPr>
              <w:pStyle w:val="Heading3"/>
            </w:pPr>
            <w:sdt>
              <w:sdtPr>
                <w:id w:val="1492440299"/>
                <w:placeholder>
                  <w:docPart w:val="E56F23AE74D2451993C290034F0B0ECC"/>
                </w:placeholder>
                <w:temporary/>
                <w:showingPlcHdr/>
                <w15:appearance w15:val="hidden"/>
              </w:sdtPr>
              <w:sdtContent>
                <w:r w:rsidR="00874FE7" w:rsidRPr="00DF198B">
                  <w:t>—</w:t>
                </w:r>
              </w:sdtContent>
            </w:sdt>
          </w:p>
          <w:p w14:paraId="129D8B4A" w14:textId="2FC3005F" w:rsidR="00DF198B" w:rsidRDefault="003A246D" w:rsidP="00874FE7">
            <w:pPr>
              <w:pStyle w:val="Heading3"/>
            </w:pPr>
            <w:r>
              <w:t xml:space="preserve">Martin </w:t>
            </w:r>
            <w:proofErr w:type="spellStart"/>
            <w:r>
              <w:t>Kenirons</w:t>
            </w:r>
            <w:proofErr w:type="spellEnd"/>
          </w:p>
          <w:p w14:paraId="40F55ABE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1FA70218" w14:textId="77777777" w:rsidR="00DF198B" w:rsidRDefault="00DF198B" w:rsidP="00DF198B">
            <w:pPr>
              <w:jc w:val="center"/>
            </w:pPr>
          </w:p>
        </w:tc>
      </w:tr>
      <w:tr w:rsidR="00DF198B" w14:paraId="46FC2473" w14:textId="77777777" w:rsidTr="00185F4A">
        <w:tc>
          <w:tcPr>
            <w:tcW w:w="2340" w:type="dxa"/>
            <w:gridSpan w:val="3"/>
          </w:tcPr>
          <w:p w14:paraId="00443971" w14:textId="77777777" w:rsidR="00DF198B" w:rsidRDefault="00DF198B"/>
        </w:tc>
        <w:tc>
          <w:tcPr>
            <w:tcW w:w="6120" w:type="dxa"/>
            <w:gridSpan w:val="3"/>
          </w:tcPr>
          <w:p w14:paraId="545C646A" w14:textId="77777777" w:rsidR="00DF198B" w:rsidRDefault="00DF198B"/>
        </w:tc>
        <w:tc>
          <w:tcPr>
            <w:tcW w:w="2330" w:type="dxa"/>
            <w:gridSpan w:val="3"/>
          </w:tcPr>
          <w:p w14:paraId="77851178" w14:textId="77777777" w:rsidR="00DF198B" w:rsidRDefault="00DF198B"/>
        </w:tc>
      </w:tr>
    </w:tbl>
    <w:p w14:paraId="520F335B" w14:textId="77777777" w:rsidR="00DF198B" w:rsidRDefault="00DF198B"/>
    <w:p w14:paraId="2C321342" w14:textId="321BE27B" w:rsidR="00DF198B" w:rsidRDefault="002D2200" w:rsidP="002D2200">
      <w:pPr>
        <w:pStyle w:val="GraphicAnchor"/>
      </w:pPr>
      <w:r w:rsidRPr="004909D9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CCF6366" wp14:editId="4B1F4D9E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D06D1" id="Rectangle 2" o:spid="_x0000_s1026" alt="&quot;&quot;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55C7613F" wp14:editId="4467A319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079"/>
        <w:gridCol w:w="1079"/>
        <w:gridCol w:w="542"/>
        <w:gridCol w:w="540"/>
        <w:gridCol w:w="1076"/>
        <w:gridCol w:w="719"/>
        <w:gridCol w:w="719"/>
        <w:gridCol w:w="720"/>
        <w:gridCol w:w="1087"/>
        <w:gridCol w:w="540"/>
        <w:gridCol w:w="531"/>
        <w:gridCol w:w="9"/>
        <w:gridCol w:w="1070"/>
        <w:gridCol w:w="1079"/>
        <w:gridCol w:w="9"/>
      </w:tblGrid>
      <w:tr w:rsidR="002D2200" w14:paraId="7DFC295E" w14:textId="77777777" w:rsidTr="00185F4A">
        <w:trPr>
          <w:trHeight w:val="1152"/>
        </w:trPr>
        <w:tc>
          <w:tcPr>
            <w:tcW w:w="2158" w:type="dxa"/>
            <w:gridSpan w:val="2"/>
          </w:tcPr>
          <w:p w14:paraId="1819A5B8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2AF7360C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68E138A8" w14:textId="77777777" w:rsidR="002D2200" w:rsidRDefault="002D2200"/>
        </w:tc>
        <w:tc>
          <w:tcPr>
            <w:tcW w:w="2167" w:type="dxa"/>
            <w:gridSpan w:val="4"/>
            <w:tcBorders>
              <w:bottom w:val="single" w:sz="18" w:space="0" w:color="476166" w:themeColor="accent1"/>
            </w:tcBorders>
          </w:tcPr>
          <w:p w14:paraId="23477E1E" w14:textId="77777777" w:rsidR="002D2200" w:rsidRDefault="002D2200"/>
        </w:tc>
        <w:tc>
          <w:tcPr>
            <w:tcW w:w="2158" w:type="dxa"/>
            <w:gridSpan w:val="3"/>
          </w:tcPr>
          <w:p w14:paraId="08BE0CC2" w14:textId="77777777" w:rsidR="002D2200" w:rsidRDefault="002D2200"/>
        </w:tc>
      </w:tr>
      <w:tr w:rsidR="002D2200" w14:paraId="03CEE654" w14:textId="77777777" w:rsidTr="00185F4A">
        <w:trPr>
          <w:trHeight w:val="664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4DCBF282" w14:textId="77777777" w:rsidR="002D2200" w:rsidRDefault="002D2200"/>
        </w:tc>
        <w:tc>
          <w:tcPr>
            <w:tcW w:w="6483" w:type="dxa"/>
            <w:gridSpan w:val="10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24234CB4" w14:textId="57B11951" w:rsidR="002D2200" w:rsidRPr="00E74B29" w:rsidRDefault="003A246D" w:rsidP="00874FE7">
            <w:pPr>
              <w:pStyle w:val="Heading4"/>
            </w:pPr>
            <w:r>
              <w:t>My Project</w:t>
            </w:r>
          </w:p>
        </w:tc>
        <w:tc>
          <w:tcPr>
            <w:tcW w:w="2158" w:type="dxa"/>
            <w:gridSpan w:val="3"/>
            <w:tcBorders>
              <w:left w:val="single" w:sz="18" w:space="0" w:color="476166" w:themeColor="accent1"/>
            </w:tcBorders>
          </w:tcPr>
          <w:p w14:paraId="7942694F" w14:textId="77777777" w:rsidR="002D2200" w:rsidRDefault="002D2200"/>
        </w:tc>
      </w:tr>
      <w:tr w:rsidR="002D2200" w14:paraId="7BC66839" w14:textId="77777777" w:rsidTr="00185F4A">
        <w:trPr>
          <w:trHeight w:val="311"/>
        </w:trPr>
        <w:tc>
          <w:tcPr>
            <w:tcW w:w="2158" w:type="dxa"/>
            <w:gridSpan w:val="2"/>
          </w:tcPr>
          <w:p w14:paraId="3366C3E9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08769F9C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49D5CE9B" w14:textId="77777777" w:rsidR="002D2200" w:rsidRDefault="002D2200"/>
        </w:tc>
        <w:tc>
          <w:tcPr>
            <w:tcW w:w="2167" w:type="dxa"/>
            <w:gridSpan w:val="4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2A63ED39" w14:textId="77777777" w:rsidR="002D2200" w:rsidRDefault="002D2200"/>
        </w:tc>
        <w:tc>
          <w:tcPr>
            <w:tcW w:w="2158" w:type="dxa"/>
            <w:gridSpan w:val="3"/>
          </w:tcPr>
          <w:p w14:paraId="5690602C" w14:textId="77777777" w:rsidR="002D2200" w:rsidRDefault="002D2200"/>
        </w:tc>
      </w:tr>
      <w:tr w:rsidR="00E74B29" w14:paraId="5328BB67" w14:textId="77777777" w:rsidTr="00185F4A">
        <w:trPr>
          <w:trHeight w:val="576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059956A9" w14:textId="77777777"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669E3FEC" w14:textId="77777777" w:rsidR="00E74B29" w:rsidRDefault="00E74B29"/>
        </w:tc>
        <w:tc>
          <w:tcPr>
            <w:tcW w:w="4321" w:type="dxa"/>
            <w:gridSpan w:val="5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60073938" w14:textId="77777777" w:rsidR="00E74B29" w:rsidRDefault="00E74B29" w:rsidP="00E74B29"/>
        </w:tc>
        <w:tc>
          <w:tcPr>
            <w:tcW w:w="1080" w:type="dxa"/>
            <w:gridSpan w:val="3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102AF62F" w14:textId="77777777" w:rsidR="00E74B29" w:rsidRDefault="00E74B29"/>
        </w:tc>
        <w:tc>
          <w:tcPr>
            <w:tcW w:w="2158" w:type="dxa"/>
            <w:gridSpan w:val="3"/>
            <w:tcBorders>
              <w:left w:val="single" w:sz="18" w:space="0" w:color="476166" w:themeColor="accent1"/>
            </w:tcBorders>
          </w:tcPr>
          <w:p w14:paraId="5B331E92" w14:textId="77777777" w:rsidR="00E74B29" w:rsidRDefault="00E74B29"/>
        </w:tc>
      </w:tr>
      <w:tr w:rsidR="000E4641" w14:paraId="59581313" w14:textId="77777777" w:rsidTr="00185F4A">
        <w:trPr>
          <w:trHeight w:val="4447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5CAA3BA1" w14:textId="77777777" w:rsidR="000E4641" w:rsidRDefault="000E4641"/>
        </w:tc>
        <w:tc>
          <w:tcPr>
            <w:tcW w:w="542" w:type="dxa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09BE67D5" w14:textId="77777777" w:rsidR="000E4641" w:rsidRDefault="000E4641"/>
        </w:tc>
        <w:tc>
          <w:tcPr>
            <w:tcW w:w="540" w:type="dxa"/>
            <w:shd w:val="clear" w:color="auto" w:fill="FFFFFF" w:themeFill="background1"/>
          </w:tcPr>
          <w:p w14:paraId="68A20FC6" w14:textId="77777777" w:rsidR="000E4641" w:rsidRDefault="000E4641"/>
        </w:tc>
        <w:tc>
          <w:tcPr>
            <w:tcW w:w="4321" w:type="dxa"/>
            <w:gridSpan w:val="5"/>
            <w:shd w:val="clear" w:color="auto" w:fill="FFFFFF" w:themeFill="background1"/>
          </w:tcPr>
          <w:p w14:paraId="611844E5" w14:textId="7E7011FA" w:rsidR="000E4641" w:rsidRDefault="003A246D" w:rsidP="003A246D">
            <w:pPr>
              <w:pStyle w:val="Text"/>
            </w:pPr>
            <w:r>
              <w:t>My idea for this project was to create a simple to-do list that uses CRUD statements to alter and display the data, and MERN technology to develop the application.</w:t>
            </w:r>
          </w:p>
          <w:p w14:paraId="2C6E9DF4" w14:textId="2AAE767A" w:rsidR="003A246D" w:rsidRDefault="003A246D" w:rsidP="003A246D">
            <w:pPr>
              <w:pStyle w:val="Text"/>
            </w:pPr>
          </w:p>
          <w:p w14:paraId="02040230" w14:textId="5FCF6609" w:rsidR="003A246D" w:rsidRDefault="003A246D" w:rsidP="003A246D">
            <w:pPr>
              <w:pStyle w:val="Text"/>
            </w:pPr>
            <w:r>
              <w:t xml:space="preserve">I had a lot of ideas for this app that ultimately fell through due to complexity and time management, such as a blog with working posts. I found this project very difficult, and so I used a combination of helpful class notes and videos as well as YouTube tutorials to complete it. I have learned a lot from this experience and feel that I have greatly broadened my knowledge on </w:t>
            </w:r>
            <w:proofErr w:type="spellStart"/>
            <w:r>
              <w:t>github</w:t>
            </w:r>
            <w:proofErr w:type="spellEnd"/>
            <w:r>
              <w:t xml:space="preserve">, </w:t>
            </w:r>
            <w:proofErr w:type="spellStart"/>
            <w:r>
              <w:t>mongodb</w:t>
            </w:r>
            <w:proofErr w:type="spellEnd"/>
            <w:r>
              <w:t xml:space="preserve">, node.js, react and </w:t>
            </w:r>
            <w:proofErr w:type="spellStart"/>
            <w:r w:rsidR="00915D3A">
              <w:t>npm</w:t>
            </w:r>
            <w:proofErr w:type="spellEnd"/>
            <w:r w:rsidR="00915D3A">
              <w:t xml:space="preserve"> functions.</w:t>
            </w:r>
          </w:p>
          <w:p w14:paraId="1725342B" w14:textId="77777777" w:rsidR="000E4641" w:rsidRDefault="000E4641" w:rsidP="000E4641">
            <w:pPr>
              <w:pStyle w:val="Text"/>
            </w:pPr>
          </w:p>
          <w:p w14:paraId="28207C72" w14:textId="77777777" w:rsidR="003A246D" w:rsidRDefault="003A246D" w:rsidP="000E4641">
            <w:pPr>
              <w:pStyle w:val="Text"/>
            </w:pPr>
          </w:p>
          <w:p w14:paraId="64925FE8" w14:textId="2FE95D7F" w:rsidR="003A246D" w:rsidRDefault="00915D3A" w:rsidP="000E4641">
            <w:pPr>
              <w:pStyle w:val="Text"/>
            </w:pPr>
            <w:r>
              <w:t xml:space="preserve">Link to database: </w:t>
            </w:r>
            <w:r>
              <w:rPr>
                <w:rFonts w:ascii="Courier New" w:hAnsi="Courier New" w:cs="Courier New"/>
                <w:color w:val="001E2B"/>
                <w:sz w:val="20"/>
                <w:szCs w:val="20"/>
                <w:shd w:val="clear" w:color="auto" w:fill="F9FBFA"/>
              </w:rPr>
              <w:t>mongodb+srv://&lt;username&gt;:&lt;password&gt;@cluster0.ybyfgoq.mongodb.net/?retryWrites=true&amp;w=majority</w:t>
            </w:r>
          </w:p>
          <w:p w14:paraId="7A28829C" w14:textId="77777777" w:rsidR="003A246D" w:rsidRDefault="003A246D" w:rsidP="000E4641">
            <w:pPr>
              <w:pStyle w:val="Text"/>
            </w:pPr>
          </w:p>
          <w:p w14:paraId="2F19A1C7" w14:textId="77777777" w:rsidR="003A246D" w:rsidRDefault="003A246D" w:rsidP="000E4641">
            <w:pPr>
              <w:pStyle w:val="Text"/>
            </w:pPr>
          </w:p>
          <w:p w14:paraId="4980EA4E" w14:textId="6201F77D" w:rsidR="003A246D" w:rsidRDefault="00915D3A" w:rsidP="000E4641">
            <w:pPr>
              <w:pStyle w:val="Text"/>
            </w:pPr>
            <w:r>
              <w:t xml:space="preserve">Link to </w:t>
            </w:r>
            <w:proofErr w:type="spellStart"/>
            <w:r>
              <w:t>github</w:t>
            </w:r>
            <w:proofErr w:type="spellEnd"/>
            <w:r>
              <w:t xml:space="preserve">: </w:t>
            </w:r>
            <w:r w:rsidRPr="00915D3A">
              <w:rPr>
                <w:sz w:val="20"/>
                <w:szCs w:val="20"/>
              </w:rPr>
              <w:t>https://github.com/g00388406/ProjectApp</w:t>
            </w:r>
          </w:p>
          <w:p w14:paraId="104E0DB4" w14:textId="77777777" w:rsidR="003A246D" w:rsidRDefault="003A246D" w:rsidP="000E4641">
            <w:pPr>
              <w:pStyle w:val="Text"/>
            </w:pPr>
          </w:p>
          <w:p w14:paraId="1C74767B" w14:textId="77777777" w:rsidR="003A246D" w:rsidRDefault="003A246D" w:rsidP="000E4641">
            <w:pPr>
              <w:pStyle w:val="Text"/>
            </w:pPr>
          </w:p>
          <w:p w14:paraId="7B17EDA3" w14:textId="1D31D992" w:rsidR="00915D3A" w:rsidRPr="00E74B29" w:rsidRDefault="00915D3A" w:rsidP="000E4641">
            <w:pPr>
              <w:pStyle w:val="Text"/>
            </w:pPr>
          </w:p>
        </w:tc>
        <w:tc>
          <w:tcPr>
            <w:tcW w:w="540" w:type="dxa"/>
            <w:shd w:val="clear" w:color="auto" w:fill="FFFFFF" w:themeFill="background1"/>
          </w:tcPr>
          <w:p w14:paraId="60048E5C" w14:textId="26844F7F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gridSpan w:val="2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29D63AE9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gridSpan w:val="3"/>
            <w:tcBorders>
              <w:left w:val="single" w:sz="18" w:space="0" w:color="476166" w:themeColor="accent1"/>
            </w:tcBorders>
          </w:tcPr>
          <w:p w14:paraId="1A9ECE2B" w14:textId="77777777" w:rsidR="000E4641" w:rsidRDefault="000E4641"/>
        </w:tc>
      </w:tr>
      <w:tr w:rsidR="0048120C" w14:paraId="2D2E4210" w14:textId="77777777" w:rsidTr="00185F4A">
        <w:trPr>
          <w:gridAfter w:val="1"/>
          <w:wAfter w:w="9" w:type="dxa"/>
          <w:trHeight w:val="800"/>
        </w:trPr>
        <w:tc>
          <w:tcPr>
            <w:tcW w:w="2158" w:type="dxa"/>
            <w:gridSpan w:val="2"/>
            <w:tcBorders>
              <w:right w:val="single" w:sz="18" w:space="0" w:color="476166" w:themeColor="accent1"/>
            </w:tcBorders>
          </w:tcPr>
          <w:p w14:paraId="26F85015" w14:textId="77777777" w:rsidR="0048120C" w:rsidRDefault="0048120C" w:rsidP="00915D3A"/>
        </w:tc>
        <w:tc>
          <w:tcPr>
            <w:tcW w:w="6474" w:type="dxa"/>
            <w:gridSpan w:val="9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F24ED3A" w14:textId="5CFC2BB8" w:rsidR="0048120C" w:rsidRDefault="00915D3A" w:rsidP="00837914">
            <w:pPr>
              <w:pStyle w:val="Heading4"/>
            </w:pPr>
            <w:r>
              <w:t>Application</w:t>
            </w:r>
          </w:p>
        </w:tc>
        <w:tc>
          <w:tcPr>
            <w:tcW w:w="2158" w:type="dxa"/>
            <w:gridSpan w:val="3"/>
            <w:tcBorders>
              <w:left w:val="single" w:sz="18" w:space="0" w:color="476166" w:themeColor="accent1"/>
            </w:tcBorders>
          </w:tcPr>
          <w:p w14:paraId="66AD9B5E" w14:textId="77777777" w:rsidR="0048120C" w:rsidRDefault="0048120C"/>
        </w:tc>
      </w:tr>
      <w:tr w:rsidR="0048120C" w14:paraId="34488549" w14:textId="77777777" w:rsidTr="00185F4A">
        <w:trPr>
          <w:gridAfter w:val="1"/>
          <w:wAfter w:w="9" w:type="dxa"/>
        </w:trPr>
        <w:tc>
          <w:tcPr>
            <w:tcW w:w="2158" w:type="dxa"/>
            <w:gridSpan w:val="2"/>
          </w:tcPr>
          <w:p w14:paraId="62A91C47" w14:textId="77777777" w:rsidR="0048120C" w:rsidRDefault="0048120C"/>
        </w:tc>
        <w:tc>
          <w:tcPr>
            <w:tcW w:w="2158" w:type="dxa"/>
            <w:gridSpan w:val="3"/>
            <w:tcBorders>
              <w:top w:val="single" w:sz="18" w:space="0" w:color="476166" w:themeColor="accent1"/>
            </w:tcBorders>
          </w:tcPr>
          <w:p w14:paraId="0CAEC00A" w14:textId="77777777" w:rsidR="0048120C" w:rsidRDefault="0048120C"/>
        </w:tc>
        <w:tc>
          <w:tcPr>
            <w:tcW w:w="2158" w:type="dxa"/>
            <w:gridSpan w:val="3"/>
            <w:tcBorders>
              <w:top w:val="single" w:sz="18" w:space="0" w:color="476166" w:themeColor="accent1"/>
            </w:tcBorders>
          </w:tcPr>
          <w:p w14:paraId="2709F6DB" w14:textId="77777777" w:rsidR="0048120C" w:rsidRDefault="0048120C"/>
        </w:tc>
        <w:tc>
          <w:tcPr>
            <w:tcW w:w="2158" w:type="dxa"/>
            <w:gridSpan w:val="3"/>
            <w:tcBorders>
              <w:top w:val="single" w:sz="18" w:space="0" w:color="476166" w:themeColor="accent1"/>
            </w:tcBorders>
          </w:tcPr>
          <w:p w14:paraId="44500461" w14:textId="77777777" w:rsidR="0048120C" w:rsidRDefault="0048120C"/>
        </w:tc>
        <w:tc>
          <w:tcPr>
            <w:tcW w:w="2158" w:type="dxa"/>
            <w:gridSpan w:val="3"/>
          </w:tcPr>
          <w:p w14:paraId="4CC4C864" w14:textId="77777777" w:rsidR="0048120C" w:rsidRDefault="0048120C"/>
        </w:tc>
      </w:tr>
      <w:tr w:rsidR="0048120C" w14:paraId="1682AC44" w14:textId="77777777" w:rsidTr="00185F4A">
        <w:trPr>
          <w:gridAfter w:val="1"/>
          <w:wAfter w:w="9" w:type="dxa"/>
          <w:trHeight w:val="4546"/>
        </w:trPr>
        <w:tc>
          <w:tcPr>
            <w:tcW w:w="1079" w:type="dxa"/>
          </w:tcPr>
          <w:p w14:paraId="5D2E1D01" w14:textId="77777777" w:rsidR="0048120C" w:rsidRDefault="0048120C"/>
        </w:tc>
        <w:tc>
          <w:tcPr>
            <w:tcW w:w="8632" w:type="dxa"/>
            <w:gridSpan w:val="12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0DED43EC" w14:textId="77777777" w:rsidR="00915D3A" w:rsidRDefault="00915D3A" w:rsidP="0048120C">
            <w:pPr>
              <w:pStyle w:val="Heading5"/>
            </w:pPr>
          </w:p>
          <w:p w14:paraId="4D1BA740" w14:textId="6958C793" w:rsidR="0048120C" w:rsidRPr="0048120C" w:rsidRDefault="00915D3A" w:rsidP="0048120C">
            <w:pPr>
              <w:pStyle w:val="Heading5"/>
            </w:pPr>
            <w:r>
              <w:t>Screenshot of the working application</w:t>
            </w:r>
          </w:p>
          <w:p w14:paraId="38EC0DB4" w14:textId="4D4D9136" w:rsidR="0048120C" w:rsidRDefault="00915D3A" w:rsidP="0048120C"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546F578D" wp14:editId="4AFD1B3B">
                  <wp:simplePos x="0" y="0"/>
                  <wp:positionH relativeFrom="column">
                    <wp:posOffset>210185</wp:posOffset>
                  </wp:positionH>
                  <wp:positionV relativeFrom="paragraph">
                    <wp:posOffset>205740</wp:posOffset>
                  </wp:positionV>
                  <wp:extent cx="5058481" cy="3982006"/>
                  <wp:effectExtent l="0" t="0" r="8890" b="0"/>
                  <wp:wrapTight wrapText="bothSides">
                    <wp:wrapPolygon edited="0">
                      <wp:start x="0" y="0"/>
                      <wp:lineTo x="0" y="21497"/>
                      <wp:lineTo x="21557" y="21497"/>
                      <wp:lineTo x="21557" y="0"/>
                      <wp:lineTo x="0" y="0"/>
                    </wp:wrapPolygon>
                  </wp:wrapTight>
                  <wp:docPr id="5" name="Picture 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raphical user interface, applicati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398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B00C16F" w14:textId="77777777" w:rsidR="0048120C" w:rsidRDefault="0048120C" w:rsidP="00915D3A">
            <w:pPr>
              <w:pStyle w:val="Text"/>
            </w:pPr>
          </w:p>
          <w:p w14:paraId="6C7CE15A" w14:textId="77777777" w:rsidR="00915D3A" w:rsidRDefault="00915D3A" w:rsidP="00915D3A">
            <w:pPr>
              <w:pStyle w:val="Text"/>
            </w:pPr>
          </w:p>
          <w:p w14:paraId="7B6EEBCB" w14:textId="77777777" w:rsidR="00915D3A" w:rsidRDefault="00915D3A" w:rsidP="00915D3A">
            <w:pPr>
              <w:pStyle w:val="Text"/>
            </w:pPr>
            <w:r>
              <w:t xml:space="preserve">The app can do </w:t>
            </w:r>
            <w:proofErr w:type="gramStart"/>
            <w:r>
              <w:t>all of</w:t>
            </w:r>
            <w:proofErr w:type="gramEnd"/>
            <w:r>
              <w:t xml:space="preserve"> the CRUD statements, although I was unhappy with how the update works compared to the rest due to some problems I was unable to figure out. It still works, but if I had more time, I would </w:t>
            </w:r>
            <w:proofErr w:type="gramStart"/>
            <w:r>
              <w:t>definitely have</w:t>
            </w:r>
            <w:proofErr w:type="gramEnd"/>
            <w:r>
              <w:t xml:space="preserve"> changed that to be more optimal.</w:t>
            </w:r>
          </w:p>
          <w:p w14:paraId="2A74991F" w14:textId="692CEC37" w:rsidR="00915D3A" w:rsidRDefault="00915D3A" w:rsidP="00915D3A">
            <w:pPr>
              <w:pStyle w:val="Text"/>
            </w:pPr>
          </w:p>
        </w:tc>
        <w:tc>
          <w:tcPr>
            <w:tcW w:w="1079" w:type="dxa"/>
          </w:tcPr>
          <w:p w14:paraId="34484B19" w14:textId="77777777" w:rsidR="0048120C" w:rsidRDefault="0048120C"/>
          <w:p w14:paraId="2828EADA" w14:textId="77777777" w:rsidR="00915D3A" w:rsidRDefault="00915D3A"/>
          <w:p w14:paraId="09BC750E" w14:textId="77777777" w:rsidR="00915D3A" w:rsidRDefault="00915D3A"/>
          <w:p w14:paraId="367F03D4" w14:textId="77777777" w:rsidR="00915D3A" w:rsidRDefault="00915D3A"/>
          <w:p w14:paraId="628009FE" w14:textId="77777777" w:rsidR="00915D3A" w:rsidRDefault="00915D3A"/>
          <w:p w14:paraId="218365AC" w14:textId="77777777" w:rsidR="00915D3A" w:rsidRDefault="00915D3A"/>
          <w:p w14:paraId="5D60D412" w14:textId="77777777" w:rsidR="00915D3A" w:rsidRDefault="00915D3A"/>
          <w:p w14:paraId="37A66FD3" w14:textId="77777777" w:rsidR="00915D3A" w:rsidRDefault="00915D3A"/>
          <w:p w14:paraId="771EEDC9" w14:textId="77777777" w:rsidR="00915D3A" w:rsidRDefault="00915D3A"/>
          <w:p w14:paraId="104CEC70" w14:textId="77777777" w:rsidR="00915D3A" w:rsidRDefault="00915D3A"/>
          <w:p w14:paraId="02C3930D" w14:textId="77777777" w:rsidR="00915D3A" w:rsidRDefault="00915D3A"/>
          <w:p w14:paraId="573A398C" w14:textId="77777777" w:rsidR="00915D3A" w:rsidRDefault="00915D3A"/>
          <w:p w14:paraId="7CC0BDAB" w14:textId="77777777" w:rsidR="00915D3A" w:rsidRDefault="00915D3A"/>
          <w:p w14:paraId="75BEC6E5" w14:textId="77777777" w:rsidR="00915D3A" w:rsidRDefault="00915D3A"/>
          <w:p w14:paraId="0743EC44" w14:textId="77777777" w:rsidR="00915D3A" w:rsidRDefault="00915D3A"/>
          <w:p w14:paraId="45D575FF" w14:textId="77777777" w:rsidR="00915D3A" w:rsidRDefault="00915D3A"/>
          <w:p w14:paraId="461A3D1B" w14:textId="77777777" w:rsidR="00915D3A" w:rsidRDefault="00915D3A"/>
          <w:p w14:paraId="60F7D04F" w14:textId="77777777" w:rsidR="00915D3A" w:rsidRDefault="00915D3A"/>
          <w:p w14:paraId="664469D1" w14:textId="77777777" w:rsidR="00915D3A" w:rsidRDefault="00915D3A"/>
          <w:p w14:paraId="310090C4" w14:textId="77777777" w:rsidR="00915D3A" w:rsidRDefault="00915D3A"/>
          <w:p w14:paraId="11C47ADC" w14:textId="77777777" w:rsidR="00915D3A" w:rsidRDefault="00915D3A"/>
          <w:p w14:paraId="4C33E3A7" w14:textId="77777777" w:rsidR="00915D3A" w:rsidRDefault="00915D3A"/>
          <w:p w14:paraId="197690E2" w14:textId="77777777" w:rsidR="00915D3A" w:rsidRDefault="00915D3A"/>
          <w:p w14:paraId="5A37453B" w14:textId="77777777" w:rsidR="00915D3A" w:rsidRDefault="00915D3A"/>
          <w:p w14:paraId="4A49B572" w14:textId="77777777" w:rsidR="00915D3A" w:rsidRDefault="00915D3A"/>
          <w:p w14:paraId="2DFC55CA" w14:textId="77777777" w:rsidR="00915D3A" w:rsidRDefault="00915D3A"/>
          <w:p w14:paraId="2F61F197" w14:textId="77777777" w:rsidR="00915D3A" w:rsidRDefault="00915D3A"/>
          <w:p w14:paraId="0AB56377" w14:textId="77777777" w:rsidR="00915D3A" w:rsidRDefault="00915D3A"/>
          <w:p w14:paraId="2B25291F" w14:textId="77777777" w:rsidR="00915D3A" w:rsidRDefault="00915D3A"/>
          <w:p w14:paraId="5622F7A1" w14:textId="6BB573B7" w:rsidR="00915D3A" w:rsidRDefault="00915D3A"/>
        </w:tc>
      </w:tr>
      <w:tr w:rsidR="00915D3A" w14:paraId="2C353D9A" w14:textId="77777777" w:rsidTr="00185F4A">
        <w:trPr>
          <w:gridAfter w:val="1"/>
          <w:wAfter w:w="9" w:type="dxa"/>
          <w:trHeight w:val="730"/>
        </w:trPr>
        <w:tc>
          <w:tcPr>
            <w:tcW w:w="1079" w:type="dxa"/>
          </w:tcPr>
          <w:p w14:paraId="2E1758D6" w14:textId="77777777" w:rsidR="00915D3A" w:rsidRDefault="00915D3A"/>
        </w:tc>
        <w:tc>
          <w:tcPr>
            <w:tcW w:w="3956" w:type="dxa"/>
            <w:gridSpan w:val="5"/>
            <w:tcBorders>
              <w:top w:val="single" w:sz="18" w:space="0" w:color="476166" w:themeColor="accent1"/>
            </w:tcBorders>
          </w:tcPr>
          <w:p w14:paraId="398E7DB5" w14:textId="0F9F5861" w:rsidR="00915D3A" w:rsidRPr="0048120C" w:rsidRDefault="00915D3A" w:rsidP="0048120C"/>
        </w:tc>
        <w:tc>
          <w:tcPr>
            <w:tcW w:w="719" w:type="dxa"/>
            <w:tcBorders>
              <w:top w:val="single" w:sz="18" w:space="0" w:color="476166" w:themeColor="accent1"/>
            </w:tcBorders>
          </w:tcPr>
          <w:p w14:paraId="2A7958A1" w14:textId="77777777" w:rsidR="00915D3A" w:rsidRDefault="00915D3A"/>
        </w:tc>
        <w:tc>
          <w:tcPr>
            <w:tcW w:w="3957" w:type="dxa"/>
            <w:gridSpan w:val="6"/>
            <w:tcBorders>
              <w:top w:val="single" w:sz="18" w:space="0" w:color="476166" w:themeColor="accent1"/>
            </w:tcBorders>
          </w:tcPr>
          <w:p w14:paraId="0C49E418" w14:textId="77777777" w:rsidR="00915D3A" w:rsidRDefault="00915D3A"/>
        </w:tc>
        <w:tc>
          <w:tcPr>
            <w:tcW w:w="1079" w:type="dxa"/>
          </w:tcPr>
          <w:p w14:paraId="09C02AC3" w14:textId="77777777" w:rsidR="00915D3A" w:rsidRDefault="00915D3A"/>
        </w:tc>
      </w:tr>
    </w:tbl>
    <w:p w14:paraId="759FBF67" w14:textId="5DA327FA" w:rsidR="00915D3A" w:rsidRDefault="00915D3A"/>
    <w:p w14:paraId="648C929A" w14:textId="77777777" w:rsidR="0048120C" w:rsidRDefault="0048120C"/>
    <w:sectPr w:rsidR="0048120C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A2188" w14:textId="77777777" w:rsidR="00D84554" w:rsidRDefault="00D84554" w:rsidP="00E74B29">
      <w:r>
        <w:separator/>
      </w:r>
    </w:p>
  </w:endnote>
  <w:endnote w:type="continuationSeparator" w:id="0">
    <w:p w14:paraId="2F129386" w14:textId="77777777" w:rsidR="00D84554" w:rsidRDefault="00D84554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6F7E1C1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9C8A85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4969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45F70A8" w14:textId="77777777" w:rsidTr="006709F1">
      <w:tc>
        <w:tcPr>
          <w:tcW w:w="1079" w:type="dxa"/>
        </w:tcPr>
        <w:p w14:paraId="21C20ED9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2CC05C2C" w14:textId="77777777" w:rsidR="00E74B29" w:rsidRPr="00874FE7" w:rsidRDefault="00000000" w:rsidP="006709F1">
          <w:pPr>
            <w:pStyle w:val="Footer"/>
          </w:pPr>
          <w:sdt>
            <w:sdtPr>
              <w:id w:val="707152945"/>
              <w:placeholder>
                <w:docPart w:val="D3E21D320A284757894EB7A779D8D287"/>
              </w:placeholder>
              <w:temporary/>
              <w:showingPlcHdr/>
              <w15:appearance w15:val="hidden"/>
            </w:sdtPr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6A9CC672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1B75E1AD" w14:textId="77777777" w:rsidR="00E74B29" w:rsidRPr="00E74B29" w:rsidRDefault="00E74B29" w:rsidP="006709F1">
          <w:pPr>
            <w:pStyle w:val="Footer"/>
          </w:pPr>
        </w:p>
      </w:tc>
    </w:tr>
  </w:tbl>
  <w:p w14:paraId="2C71A976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8C584" w14:textId="77777777" w:rsidR="00D84554" w:rsidRDefault="00D84554" w:rsidP="00E74B29">
      <w:r>
        <w:separator/>
      </w:r>
    </w:p>
  </w:footnote>
  <w:footnote w:type="continuationSeparator" w:id="0">
    <w:p w14:paraId="7FA55711" w14:textId="77777777" w:rsidR="00D84554" w:rsidRDefault="00D84554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6330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46D"/>
    <w:rsid w:val="00086FA5"/>
    <w:rsid w:val="000E4641"/>
    <w:rsid w:val="00151F66"/>
    <w:rsid w:val="00177F8D"/>
    <w:rsid w:val="00185F4A"/>
    <w:rsid w:val="002D2200"/>
    <w:rsid w:val="003A246D"/>
    <w:rsid w:val="0040564B"/>
    <w:rsid w:val="0048120C"/>
    <w:rsid w:val="004909D9"/>
    <w:rsid w:val="00521481"/>
    <w:rsid w:val="00665110"/>
    <w:rsid w:val="006709F1"/>
    <w:rsid w:val="006C60E6"/>
    <w:rsid w:val="00837914"/>
    <w:rsid w:val="00874FE7"/>
    <w:rsid w:val="00915D3A"/>
    <w:rsid w:val="00952F7D"/>
    <w:rsid w:val="0095496A"/>
    <w:rsid w:val="009A38BA"/>
    <w:rsid w:val="00B43E11"/>
    <w:rsid w:val="00C755AB"/>
    <w:rsid w:val="00D43125"/>
    <w:rsid w:val="00D66A3A"/>
    <w:rsid w:val="00D84554"/>
    <w:rsid w:val="00DF198B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7BCB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edag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B91D2AAC6C4ACDA19FA6BC71ECC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C8DE7-2864-475B-8CE6-0B9DDA18F6A0}"/>
      </w:docPartPr>
      <w:docPartBody>
        <w:p w:rsidR="00000000" w:rsidRDefault="00000000">
          <w:pPr>
            <w:pStyle w:val="85B91D2AAC6C4ACDA19FA6BC71ECC836"/>
          </w:pPr>
          <w:r w:rsidRPr="00DF198B">
            <w:t>—</w:t>
          </w:r>
        </w:p>
      </w:docPartBody>
    </w:docPart>
    <w:docPart>
      <w:docPartPr>
        <w:name w:val="E56F23AE74D2451993C290034F0B0E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9697C-5753-4F8D-AA59-AEA64751A0A5}"/>
      </w:docPartPr>
      <w:docPartBody>
        <w:p w:rsidR="00000000" w:rsidRDefault="00000000">
          <w:pPr>
            <w:pStyle w:val="E56F23AE74D2451993C290034F0B0ECC"/>
          </w:pPr>
          <w:r w:rsidRPr="00DF198B">
            <w:t>—</w:t>
          </w:r>
        </w:p>
      </w:docPartBody>
    </w:docPart>
    <w:docPart>
      <w:docPartPr>
        <w:name w:val="D3E21D320A284757894EB7A779D8D2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4C687A-8BA4-4BE4-9D2F-4BC58D940B95}"/>
      </w:docPartPr>
      <w:docPartBody>
        <w:p w:rsidR="00000000" w:rsidRDefault="00000000">
          <w:pPr>
            <w:pStyle w:val="D3E21D320A284757894EB7A779D8D287"/>
          </w:pPr>
          <w:r w:rsidRPr="0048120C">
            <w:t xml:space="preserve">Lorem Ipsum is </w:t>
          </w:r>
          <w:r w:rsidRPr="0048120C">
            <w:t>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164"/>
    <w:rsid w:val="00B13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F941F7A90B47BB880BA87A925B1B63">
    <w:name w:val="2AF941F7A90B47BB880BA87A925B1B63"/>
  </w:style>
  <w:style w:type="paragraph" w:customStyle="1" w:styleId="F007B7DD9E544B1FA06716F3C18B1BC8">
    <w:name w:val="F007B7DD9E544B1FA06716F3C18B1BC8"/>
  </w:style>
  <w:style w:type="paragraph" w:customStyle="1" w:styleId="94588B26B2174036B5EF26F7903D628A">
    <w:name w:val="94588B26B2174036B5EF26F7903D628A"/>
  </w:style>
  <w:style w:type="paragraph" w:customStyle="1" w:styleId="85B91D2AAC6C4ACDA19FA6BC71ECC836">
    <w:name w:val="85B91D2AAC6C4ACDA19FA6BC71ECC836"/>
  </w:style>
  <w:style w:type="paragraph" w:customStyle="1" w:styleId="4FD7D3B7CF254B44A5F2E2D4FDABAF65">
    <w:name w:val="4FD7D3B7CF254B44A5F2E2D4FDABAF65"/>
  </w:style>
  <w:style w:type="paragraph" w:customStyle="1" w:styleId="E56F23AE74D2451993C290034F0B0ECC">
    <w:name w:val="E56F23AE74D2451993C290034F0B0ECC"/>
  </w:style>
  <w:style w:type="paragraph" w:customStyle="1" w:styleId="AAC9A520AB8D4BD4BA1E21DEB85100A4">
    <w:name w:val="AAC9A520AB8D4BD4BA1E21DEB85100A4"/>
  </w:style>
  <w:style w:type="paragraph" w:customStyle="1" w:styleId="1F0D8CC03DAF46A99A2B7298802522EE">
    <w:name w:val="1F0D8CC03DAF46A99A2B7298802522EE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  <w:lang w:val="en-US" w:eastAsia="en-US"/>
    </w:rPr>
  </w:style>
  <w:style w:type="paragraph" w:customStyle="1" w:styleId="3A31A06EDC8D4697952ED06917990973">
    <w:name w:val="3A31A06EDC8D4697952ED06917990973"/>
  </w:style>
  <w:style w:type="paragraph" w:customStyle="1" w:styleId="365F0CBFC7A54D8C9D04097CE2845532">
    <w:name w:val="365F0CBFC7A54D8C9D04097CE2845532"/>
  </w:style>
  <w:style w:type="paragraph" w:customStyle="1" w:styleId="73B9945A708F4720AFEB4F640867CFD0">
    <w:name w:val="73B9945A708F4720AFEB4F640867CFD0"/>
  </w:style>
  <w:style w:type="paragraph" w:customStyle="1" w:styleId="AF71BD2721C747DAB0DF100CC06F47DC">
    <w:name w:val="AF71BD2721C747DAB0DF100CC06F47DC"/>
  </w:style>
  <w:style w:type="paragraph" w:customStyle="1" w:styleId="2F5AD0D0B6764216A6F8E1C7BB758389">
    <w:name w:val="2F5AD0D0B6764216A6F8E1C7BB758389"/>
  </w:style>
  <w:style w:type="paragraph" w:customStyle="1" w:styleId="CD5A5D296B03474F8D6DDCC0BB24ED2C">
    <w:name w:val="CD5A5D296B03474F8D6DDCC0BB24ED2C"/>
  </w:style>
  <w:style w:type="paragraph" w:customStyle="1" w:styleId="C7FDBFF2D11249C88096C6EEE49CB318">
    <w:name w:val="C7FDBFF2D11249C88096C6EEE49CB318"/>
  </w:style>
  <w:style w:type="paragraph" w:customStyle="1" w:styleId="D3E21D320A284757894EB7A779D8D287">
    <w:name w:val="D3E21D320A284757894EB7A779D8D2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3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2023-01-06T07:23:00Z</dcterms:created>
  <dcterms:modified xsi:type="dcterms:W3CDTF">2023-01-06T07:41:00Z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